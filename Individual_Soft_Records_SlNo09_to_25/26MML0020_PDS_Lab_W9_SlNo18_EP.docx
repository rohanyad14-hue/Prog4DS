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Arrays and Array Operations in Scala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Create an array of integers with the values 2, 5, 9, 14, 20. Write a function that takes this array and returns the sum of its elements. Next, create an array of strings with the names of five different fruits. Write a function that concatenates all elements of this array, separated by commas. Finally, iterate over the array of integers and print each element to the console.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understand array memory allocation and contiguous indexed storage in the Scala programming language.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implement pure mathematical reduction functions for array aggregation including element summation.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manipulate collections of strings and perform delimiter-separated sequence formatting using mkString.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explore declarative traversal paradigms using the higher-order foreach combinator on JVM arrays.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evaluate the interplay between mutable array structures and functional immutability in Scala.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Self-contained input data structures initialized within the Scala application: a 5-element integer array representing quantitative observation metrics, and a 5-element string array holding fruit categories.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30"/>
              <w:gridCol w:w="1830"/>
              <w:gridCol w:w="1830"/>
              <w:gridCol w:w="1830"/>
            </w:tblGrid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Identifier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Data Structure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Element Type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Values / Scope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intArr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Array[Int]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Int (32-bit signed)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2, 5, 9, 14, 20 (Length: 5)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fruitArr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Array[String]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java.lang.String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"Apple", "Banana", "Cherry", "Date", "Elderberry"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sumArray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Function: Array[Int] =&gt; Int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Integer Scalar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Computes algebraic sum = 50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concatenateFruits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Function: Array[String] =&gt; String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String Scalar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Produces comma-separated output string</w:t>
                  </w:r>
                </w:p>
              </w:tc>
            </w:tr>
          </w:tbl>
          <w:p/>
          <w:p>
            <w:pPr>
              <w:spacing w:before="0" w:after="40"/>
              <w:jc w:val="both"/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Array.apply()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scala.Array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Allocates and initializes a fixed-size contiguous array on the JVM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arr.sum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scala.collection.ArrayOps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Computes the algebraic sum of all numerical elements in the array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arr.mkString()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scala.collection.ArrayOps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Concatenates all array elements into a string with a specified delimiter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arr.foreach()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scala.collection.ArrayOps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Applies a side-effecting closure to every element in sequential order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println()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scala.Predef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Outputs formatted strings and primitives to standard output followed by a newline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arr.length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scala.Array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Returns the total number of elements currently allocated within the array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arr.apply(i)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scala.Array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Performs constant-time O(1) indexed element retrieval at position i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arr.update(i, v)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scala.Array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Mutates the element at position i with a new replacement value v in place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s"..."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scala.StringContext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Performs compile-time variable evaluation and string interpolation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Array.ofDim[T]()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scala.Array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Allocates multidimensional or blank array blocks initialized to default values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arr.toList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scala.collection.ArrayOps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Transforms a mutable JVM array into an immutable, persistent Scala List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arr.map()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scala.collection.ArrayOps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Builds a new collection by applying a transformation function to each element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1: Define an immutable reference to an Array[Int] populated with the designated integer sequence: 2, 5, 9, 14, 20.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2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2: Construct a pure function sumArray that accepts Array[Int] and reduces the collection to its total sum.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3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3: Define an Array[String] containing five fruit names: Apple, Banana, Cherry, Date, and Elderberry.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4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4: Implement a function concatenateFruits that combines all string elements into a single comma-separated string.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5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5: Execute both functions and print the resulting scalar sum and concatenated fruit string to the console.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6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6: Traverse the integer array using the higher-order foreach method to output each element with its index.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7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7: Verify computational outputs against theoretical invariants to ensure program correctness.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// Program 18: Arrays and Array Operations in Scala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// Student: Rohan Yadav | Reg. No: 26MML0020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object Experiment18_Arrays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def main(args: Array[String]): Unit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1. Array of integers with specified values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intArr: Array[Int] = Array(2, 5, 9, 14, 20)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Pure function to calculate array sum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def sumArray(arr: Array[Int]): Int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arr.sum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totalSum = sumArray(intArr)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println(s"Sum of integer array elements: $totalSum")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2. Array of strings containing five fruit names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fruitArr: Array[String] = Array("Apple", "Banana", "Cherry", "Date", "Elderberry")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Pure function to concatenate strings separated by commas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def concatenateFruits(arr: Array[String]): String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arr.mkString(", 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fruitString = concatenateFruits(fruitArr)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println(s"Concatenated fruits: $fruitString")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3. Higher-order iteration over integer array using foreach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println("Iterating over integer array (foreach):")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intArr.zipWithIndex.foreach { case (elem, idx) =&gt;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println(s"Element at index $idx: $elem")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println(s"Total elements iterated: ${intArr.length}")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println("Array traversal completed successfully.")</w:t>
            </w: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1960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9_SlNo18_EP_fig18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96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18.1: Integer Array Summation and String Array Delimiter Concatenation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18.1 presents the execution output of the integer summation and string concatenation functions. The sumArray routine aggregates the five integer elements (2 + 5 + 9 + 14 + 20) yielding an exact sum of 50. The concatenateFruits function invokes mkString to join the five fruit tokens into a clean, formatted comma-separated sequence.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9133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9_SlNo18_EP_fig18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913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18.2: Higher-Order foreach Iteration Over Array Elements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18.2 illustrates the sequential traversal of the integer array using the higher-order foreach method. Each element is accessed in constant time O(1) and printed along with its index. The functional traversal eliminates imperative loop counters and prevents off-by-one boundary exceptions.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Scala array operations experiment demonstrated the fundamental memory mechanics, syntactic elegance, and functional processing capabilities of Scala's Array data structure.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Arrays in Scala map directly to native JVM primitive arrays, ensuring maximum memory efficiency and speed.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Pure functional reduction methods like arr.sum provide safe and concise numerical calculations.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The mkString combinator offers flexible sequence serialization with custom delimiters, prefixes, and suffixes.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Higher-order traversal methods such as foreach encapsulate iteration logic without mutable index variables.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Scala bridges imperative JVM data structures with functional programming elegance.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Mastering fundamental collection types like Arrays in Scala provides the essential conceptual basis for scalable big data engineering in modern distributed frameworks like Apache Spark.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Martin Odersky, Lex Spoon, and Bill Venners, Programming in Scala, 5th Edition, Artima Press,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Alvin Alexander, Scala Cookbook: Recipes for Object-Oriented and Functional Programming, 2nd Edition, O'Reilly Media,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Dean Wampler and Alex Payne, Programming Scala: Scalability = Functional Programming + Objects, 3rd Edition, O'Reilly Media,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Google Colab / GitHub Repository Program Source Code: https://github.com/vedantnimkar/pds-lab-assignments/blob/main/W9_SlNo18_ScalaArrays.scala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 Google Drive Program / Notebook Link: https://drive.google.com/file/d/1LBh7Qcwi36i7TfAaqyo5ZiCRGZxa-sqs/view?usp=drive_link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 Faculty Official Problem Specimen &amp; Reference Guide: https://drive.google.com/file/d/1lpj0FsQXWB5xw1QYBE46JmwEbnQYVToi/view?usp=drive_link</w:t>
            </w:r>
          </w:p>
        </w:tc>
      </w:tr>
    </w:tbl>
    <w:p w:rsidR="009662DB" w:rsidRPr="001D08CD" w:rsidRDefault="000718B9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8B9" w:rsidRDefault="000718B9" w:rsidP="007546DD">
      <w:pPr>
        <w:spacing w:after="0" w:line="240" w:lineRule="auto"/>
      </w:pPr>
      <w:r>
        <w:separator/>
      </w:r>
    </w:p>
  </w:endnote>
  <w:end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b w:val="0"/>
      </w:rPr>
      <w:t>Student Reg. No: 26MML0020</w:t>
    </w:r>
    <w:r>
      <w:tab/>
    </w:r>
    <w:r>
      <w:t>Name: ROHAN YADAV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0718B9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7F19E1" w:rsidRPr="007F19E1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8B9" w:rsidRDefault="000718B9" w:rsidP="007546DD">
      <w:pPr>
        <w:spacing w:after="0" w:line="240" w:lineRule="auto"/>
      </w:pPr>
      <w:r>
        <w:separator/>
      </w:r>
    </w:p>
  </w:footnote>
  <w:foot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2026 FALL</w:t>
    </w:r>
    <w:r w:rsidR="00810EAB" w:rsidRPr="00810EAB">
      <w:rPr>
        <w:b/>
        <w:lang w:val="en-US"/>
      </w:rPr>
      <w:t xml:space="preserve">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</w:t>
    </w:r>
    <w:r w:rsidR="002E631A">
      <w:rPr>
        <w:b/>
        <w:lang w:val="en-US"/>
      </w:rPr>
      <w:t xml:space="preserve"> </w:t>
    </w:r>
    <w:r w:rsidR="002E631A" w:rsidRPr="00810EAB">
      <w:rPr>
        <w:b/>
        <w:lang w:val="en-US"/>
      </w:rPr>
      <w:t>(</w:t>
    </w:r>
    <w:r w:rsidR="002E631A" w:rsidRPr="00F1678C">
      <w:rPr>
        <w:rFonts w:ascii="Times New Roman" w:hAnsi="Times New Roman" w:cs="Times New Roman"/>
        <w:b/>
        <w:sz w:val="24"/>
        <w:szCs w:val="24"/>
        <w:lang w:val="en-US"/>
      </w:rPr>
      <w:t>MACSE502</w:t>
    </w:r>
    <w:r w:rsidR="002E631A" w:rsidRPr="00810EAB">
      <w:rPr>
        <w:b/>
        <w:lang w:val="en-US"/>
      </w:rPr>
      <w:t>)</w:t>
    </w:r>
    <w:r w:rsidRPr="00810EAB">
      <w:rPr>
        <w:b/>
        <w:lang w:val="en-US"/>
      </w:rPr>
      <w:t xml:space="preserve"> </w:t>
    </w:r>
    <w:r w:rsidR="002E631A" w:rsidRPr="00810EAB">
      <w:rPr>
        <w:b/>
        <w:lang w:val="en-US"/>
      </w:rPr>
      <w:t>Lab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>
      <w:rPr>
        <w:b/>
      </w:rPr>
      <w:t>Date: 10-09-2026</w:t>
    </w:r>
    <w:r>
      <w:rPr>
        <w:b/>
      </w:rPr>
      <w:tab/>
    </w:r>
    <w:r>
      <w:rPr>
        <w:b/>
      </w:rPr>
      <w:t>Week No.: 09</w:t>
    </w:r>
    <w:r>
      <w:rPr>
        <w:b/>
      </w:rPr>
      <w:tab/>
    </w:r>
    <w:r>
      <w:rPr>
        <w:b/>
      </w:rPr>
      <w:t>Program S. No.: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0718B9"/>
    <w:rsid w:val="00156731"/>
    <w:rsid w:val="00180774"/>
    <w:rsid w:val="001B759B"/>
    <w:rsid w:val="001D08CD"/>
    <w:rsid w:val="001D5CAF"/>
    <w:rsid w:val="00246324"/>
    <w:rsid w:val="002C3E4B"/>
    <w:rsid w:val="002E631A"/>
    <w:rsid w:val="0036550C"/>
    <w:rsid w:val="00420127"/>
    <w:rsid w:val="004D1AFC"/>
    <w:rsid w:val="004E1E2C"/>
    <w:rsid w:val="00567FA3"/>
    <w:rsid w:val="00591BDC"/>
    <w:rsid w:val="006B6489"/>
    <w:rsid w:val="006C265B"/>
    <w:rsid w:val="007546DD"/>
    <w:rsid w:val="00763F1E"/>
    <w:rsid w:val="00765ABB"/>
    <w:rsid w:val="007F19E1"/>
    <w:rsid w:val="00810EAB"/>
    <w:rsid w:val="00847787"/>
    <w:rsid w:val="008F035F"/>
    <w:rsid w:val="00935DBB"/>
    <w:rsid w:val="009F2BBE"/>
    <w:rsid w:val="00A347F6"/>
    <w:rsid w:val="00AC0753"/>
    <w:rsid w:val="00B1651E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E86053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4F98B-00A0-4146-B946-D4252481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2025-03-03T06:49:00Z</cp:lastPrinted>
  <dcterms:created xsi:type="dcterms:W3CDTF">2026-07-23T07:12:00Z</dcterms:created>
  <dcterms:modified xsi:type="dcterms:W3CDTF">2026-07-23T07:12:00Z</dcterms:modified>
</cp:coreProperties>
</file>