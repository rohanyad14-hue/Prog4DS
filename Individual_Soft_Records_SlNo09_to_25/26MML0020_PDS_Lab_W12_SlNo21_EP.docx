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Advanced Functional Combinators in Scala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Create a list of integers from 1 to 10, then use filter to create a new list with only even numbers. Use map to create a new list where each element is multiplied by 3. Use flatMap to create a list of tuples where each integer is paired with its square. Finally, use foldLeft to calculate the product of all elements in the list.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master foundational higher-order functional combinators: filter, map, flatMap, and foldLeft.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practice declarative, expression-oriented data transformation pipelines without mutable variables.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evaluate monad flattening semantics and structural mapping using flatMap.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implement recursive accumulation and reduction patterns using foldLeft with custom seed accumulators.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contrast the mathematical properties of linear mappings versus associative reductions.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Canonical integer sequence from 1 to 10 generated via Scala range expression (1 to 10).toList, serving as the standard stream for multi-stage functional pipeline execution.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30"/>
              <w:gridCol w:w="1830"/>
              <w:gridCol w:w="1830"/>
              <w:gridCol w:w="1830"/>
            </w:tblGrid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Pipeline Stage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Combinator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Input Domain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Output Transformation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Initial Sequence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Range (1 to 10)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None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List(1, 2, 3, 4, 5, 6, 7, 8, 9, 10)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Even Filtering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filter(_ % 2 == 0)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 to 10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List(2, 4, 6, 8, 10)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Scalar Tripling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map(_ * 3)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 to 10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List(3, 6, 9, 12, 15, 18, 21, 24, 27, 30)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Tuple FlatMapping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flatMap(x =&gt; List((x, x*x)))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 to 10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List((1,1), (2,4), ..., (10,100))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Product Reduction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foldLeft(1)(_ * _)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 to 10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Scalar 3,628,800 (10 Factorial)</w:t>
                  </w:r>
                </w:p>
              </w:tc>
            </w:tr>
          </w:tbl>
          <w:p/>
          <w:p>
            <w:pPr>
              <w:spacing w:before="0" w:after="40"/>
              <w:jc w:val="both"/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list.filter()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Selects all elements satisfying a boolean predicate into a new list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list.map()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Transforms each element into another value using a unary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list.flatMap()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Applies a function returning a collection to each element and flattens results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list.foldLeft()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Applies a binary operator to a start value and all elements from left to right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(1 to 10).toList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scala.runtime.RichInt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Generates an inclusive numeric sequence and converts it into a List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println()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scala.Predef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Prints formatted string outputs to standard console output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list.reduce()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Reduces elements using an associative binary operator without explicit seed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list.take()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Extracts the first n elements of the list into a new sub-list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list.drop()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Discards the first n elements and returns the remaining list suffix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list.partition()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Splits the list into a pair of lists according to a boolean predicate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list.zip()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Pairs elements of two lists into a list of 2-element tuples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list.sum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Calculates the sum of all numerical elements in the collection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1: Generate an integer list from 1 to 10 using range construction: val nums = (1 to 10).toList.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2: Apply the filter combinator with predicate x % 2 == 0 to isolate all even integers.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3: Apply the map combinator with closure x * 3 to compute a list of tripled elements.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4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4: Use flatMap with function x =&gt; List((x, x * x)) to generate paired tuples of each integer and its square.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5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5: Apply foldLeft with initial accumulator seed 1 and binary multiplier (acc, x) =&gt; acc * x.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6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6: Trace the intermediate reduction steps and compute the final factorial product (10! = 3,628,800).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7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7: Validate mathematical correctness and output all stage results to the console.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// Program 21: Advanced Functional Combinators in Scala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// Student: Rohan Yadav | Reg. No: 26MML0020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object Experiment21_Combinators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def main(args: Array[String]): Unit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nums: List[Int] = (1 to 10).toList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println(s"Initial Integer List: $nums")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1. Filter: Extract even numbers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evens = nums.filter(x =&gt; x % 2 == 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println(s"1. Even Numbers (filter):\n   $evens")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2. Map: Multiply each element by 3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tripled = nums.map(x =&gt; x * 3)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println(s"2. Elements Multiplied by 3 (map):\n   $tripled")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3. FlatMap: Pair each integer with its square as tuples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pairedWithSquare = nums.flatMap(x =&gt; List((x, x * x)))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println(s"3. Paired with Square as Tuples (flatMap):\n   $pairedWithSquare")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4. FoldLeft: Calculate product of all elements (Factorial of 10)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totalProduct = nums.foldLeft(1)((acc, elem) =&gt; acc * elem)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println("=== FoldLeft Product Accumulator Computation ===")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println(s"Input List: $nums")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println("Accumulator initial value: 1")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println("Reduction formula: foldLeft(1)((acc, x) =&gt; acc * x)")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println(s"Final Accumulated Product (10!): $totalProduct")</w:t>
            </w: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1627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2_SlNo21_EP_fig21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62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21.1: Functional Data Transformations Using Filter, Map, and FlatMap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21.1 presents the transformation outputs across the three core monadic combinators. The filter combinator isolates [2, 4, 6, 8, 10]; the map combinator produces the tripled sequence [3, 6, 9, ..., 30]; and the flatMap combinator dynamically generates and flattens tuples pairing each number with its square.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326643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2_SlNo21_EP_fig21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266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21.2: FoldLeft Accumulator Product Reduction (10 Factorial)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21.2 illustrates the sequential reduction achieved by foldLeft. Starting with an initial accumulator value of 1, each element of the list from 1 to 10 is multiplied into the running total, computing 10! = 3,628,800 in a purely functional, stack-safe left-associative manner.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advanced functional combinators experiment showcased the expressive power, conciseness, and declarative nature of Scala's collection API.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Combinators allow complex transformation pipelines to be expressed without explicit state mutation or index counters.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The filter combinator isolates subsets cleanly using pure boolean predicates.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The map combinator guarantees one-to-one structural preservation across collection transformations.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The flatMap combinator serves as the monadic building block for nested iterations, generators, and collections flattening.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foldLeft provides safe, tail-recursive aggregations over arbitrary sequences with customizable initial states.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Proficiency in functional combinators is the core skill required for distributed query optimization and resilient dataset manipulation in big data frameworks like Apache Spark and Flink.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Martin Odersky, Lex Spoon, and Bill Venners, Programming in Scala, 5th Edition, Artima Press,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Alvin Alexander, Scala Cookbook: Recipes for Object-Oriented and Functional Programming, 2nd Edition, O'Reilly Media,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Dean Wampler and Alex Payne, Programming Scala: Scalability = Functional Programming + Objects, 3rd Edition, O'Reilly Media,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Google Colab / GitHub Repository Program Source Code: https://github.com/vedantnimkar/pds-lab-assignments/blob/main/W12_SlNo21_FunctionalCombinators.scala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Google Drive Program / Notebook Link: https://drive.google.com/drive/folders/1W5HRJYRECn4RC9DEbIkF0nfPf6csRZCd?usp=sharing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Faculty Official Problem Specimen &amp; Reference Guide: https://drive.google.com/file/d/1lpj0FsQXWB5xw1QYBE46JmwEbnQYVToi/view?usp=drive_link</w:t>
            </w:r>
          </w:p>
        </w:tc>
      </w:tr>
    </w:tbl>
    <w:p w:rsidR="009662DB" w:rsidRPr="001D08CD" w:rsidRDefault="000718B9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8B9" w:rsidRDefault="000718B9" w:rsidP="007546DD">
      <w:pPr>
        <w:spacing w:after="0" w:line="240" w:lineRule="auto"/>
      </w:pPr>
      <w:r>
        <w:separator/>
      </w:r>
    </w:p>
  </w:endnote>
  <w:end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b w:val="0"/>
      </w:rPr>
      <w:t>Student Reg. No: 26MML0020</w:t>
    </w:r>
    <w:r>
      <w:tab/>
    </w:r>
    <w:r>
      <w:t>Name: ROHAN YADAV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0718B9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7F19E1" w:rsidRPr="007F19E1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8B9" w:rsidRDefault="000718B9" w:rsidP="007546DD">
      <w:pPr>
        <w:spacing w:after="0" w:line="240" w:lineRule="auto"/>
      </w:pPr>
      <w:r>
        <w:separator/>
      </w:r>
    </w:p>
  </w:footnote>
  <w:foot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>
      <w:rPr>
        <w:b/>
      </w:rPr>
      <w:t>Date: 08-10-2026</w:t>
    </w:r>
    <w:r>
      <w:rPr>
        <w:b/>
      </w:rPr>
      <w:tab/>
    </w:r>
    <w:r>
      <w:rPr>
        <w:b/>
      </w:rPr>
      <w:t>Week No.: 12</w:t>
    </w:r>
    <w:r>
      <w:rPr>
        <w:b/>
      </w:rPr>
      <w:tab/>
    </w:r>
    <w:r>
      <w:rPr>
        <w:b/>
      </w:rPr>
      <w:t>Program S. No.: 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0718B9"/>
    <w:rsid w:val="00156731"/>
    <w:rsid w:val="00180774"/>
    <w:rsid w:val="001B759B"/>
    <w:rsid w:val="001D08CD"/>
    <w:rsid w:val="001D5CAF"/>
    <w:rsid w:val="00246324"/>
    <w:rsid w:val="002C3E4B"/>
    <w:rsid w:val="002E631A"/>
    <w:rsid w:val="0036550C"/>
    <w:rsid w:val="00420127"/>
    <w:rsid w:val="004D1AFC"/>
    <w:rsid w:val="004E1E2C"/>
    <w:rsid w:val="00567FA3"/>
    <w:rsid w:val="00591BDC"/>
    <w:rsid w:val="006B6489"/>
    <w:rsid w:val="006C265B"/>
    <w:rsid w:val="007546DD"/>
    <w:rsid w:val="00763F1E"/>
    <w:rsid w:val="00765ABB"/>
    <w:rsid w:val="007F19E1"/>
    <w:rsid w:val="00810EAB"/>
    <w:rsid w:val="00847787"/>
    <w:rsid w:val="008F035F"/>
    <w:rsid w:val="00935DBB"/>
    <w:rsid w:val="009F2BBE"/>
    <w:rsid w:val="00A347F6"/>
    <w:rsid w:val="00AC0753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4F98B-00A0-4146-B946-D4252481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2025-03-03T06:49:00Z</cp:lastPrinted>
  <dcterms:created xsi:type="dcterms:W3CDTF">2026-07-23T07:12:00Z</dcterms:created>
  <dcterms:modified xsi:type="dcterms:W3CDTF">2026-07-23T07:12:00Z</dcterms:modified>
</cp:coreProperties>
</file>