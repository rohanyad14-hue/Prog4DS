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Collections in Scala: Lists, Sets, and Tuples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Create a list of the first five prime numbers. Write a function that takes this list and returns a new list with each element squared. Then, create a set of unique characters from the string 'hello world' and write a function that takes two sets and returns their intersection. Create a tuple with three elements: an integer, a string, and a boolean, then access and print each element.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explore immutable, singly linked list data structures and linear recursive processing in Scala.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implement functional list transformations using the higher-order map combinator.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construct mathematical sets and execute set-theoretic operations such as intersection.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construct and unpack heterogeneous, type-safe tuples with positional member accessors.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contrast the structural and operational characteristics of Lists, Sets, and Tuples in Scala.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Self-contained input data collections initialized within the Scala program: a list of the first five prime numbers (2, 3, 5, 7, 11), character sets derived from strings 'hello world' and 'world wide web', and a 3-element student record tuple.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30"/>
              <w:gridCol w:w="1830"/>
              <w:gridCol w:w="1830"/>
              <w:gridCol w:w="1830"/>
            </w:tblGrid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Identifier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Collection Type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Element Types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Operational Characteristics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primes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List[Int]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Int (32-bit)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Immutable linear sequence; head/tail structure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charSet1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Set[Char]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Char (Unicode)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Unordered collection of unique character tokens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charSet2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Set[Char]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Char (Unicode)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Secondary character set for intersection testing</w:t>
                  </w:r>
                </w:p>
              </w:tc>
            </w:tr>
            <w:tr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studentRecord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Tuple3[Int, String, Boolean]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Int, String, Boolean</w:t>
                  </w:r>
                </w:p>
              </w:tc>
              <w:tc>
                <w:tcPr>
                  <w:tcW w:type="dxa" w:w="1830"/>
                </w:tcPr>
                <w:p>
                  <w:r/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Fixed-size heterogeneous type-safe product container</w:t>
                  </w:r>
                </w:p>
              </w:tc>
            </w:tr>
          </w:tbl>
          <w:p/>
          <w:p>
            <w:pPr>
              <w:spacing w:before="0" w:after="40"/>
              <w:jc w:val="both"/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List.apply()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Creates an immutable singly linked list of elements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list.map()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Builds a new list by applying a transformation closure to each element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string.toSet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scala.collection.StringOps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Converts a character sequence into an unordered set of unique characters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set.intersect()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scala.collection.immutable.Set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Computes the mathematical intersection of two sets (also operator &amp;)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tuple._1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scala.Tuple3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Retrieves the first element of a 3-element tuple in a type-safe manner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tuple._2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scala.Tuple3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Retrieves the second element of a 3-element tuple in a type-safe manner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tuple._3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scala.Tuple3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Retrieves the third element of a 3-element tuple in a type-safe manner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list.head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Returns the first element of the non-empty list in O(1) time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list.tail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Returns a new list containing all elements except the head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set.contains()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scala.collection.immutable.Set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Tests whether a given element belongs to the set in expected O(1) time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list.length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scala.collection.immutable.List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Calculates the number of elements in the list via linear traversal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println()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scala.Predef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Prints formatted output representations to standard console output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1: Initialize an immutable List[Int] containing the first five prime numbers: 2, 3, 5, 7, 11.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2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2: Define a pure function squareList that maps each element x to x * x, yielding a new squared list.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3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3: Convert the string 'hello world' into a Set[Char] to extract its unique character tokens.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4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4: Instantiate a second set from 'world wide web' and define setIntersection to compute common characters.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5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5: Instantiate a heterogeneous 3-element tuple: (260020, 'Rohan Yadav', true).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6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6: Access individual tuple fields using the positional accessors _1, _2, and _3 and print them.</w:t>
            </w:r>
          </w:p>
          <w:p>
            <w:pPr>
              <w:spacing w:before="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7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Step 7: Verify all transformation results and set operations against expected analytical values.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// Program 19: Collections in Scala: Lists, Sets, and Tuples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// Student: Rohan Yadav | Reg. No: 26MML0020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object Experiment19_ListsSetsTuples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def main(args: Array[String]): Unit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1. Prime List &amp; Functional Squaring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primes: List[Int] = List(2, 3, 5, 7, 11)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def squareList(lst: List[Int]): List[Int]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lst.map(x =&gt; x * x)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println(s"Original primes: $primes")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println(s"Squared primes:  ${squareList(primes)}")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2. Set of Unique Characters &amp; Set Intersection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charSet1: Set[Char] = "hello world".toSet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charSet2: Set[Char] = "world wide web".toSet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def setIntersection[T](s1: Set[T], s2: Set[T]): Set[T] = {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s1 &amp; s2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println(s"Unique chars in 'hello world': $charSet1")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println(s"Intersection with 'world wide web': ${setIntersection(charSet1, charSet2)}")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// 3. Heterogeneous 3-Element Tuple Creation and Access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val studentRecord: (Int, String, Boolean) = (260020, "Rohan Yadav", true)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println("=== 3-Element Heterogeneous Tuple Access ===")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println(s"Field 1 (_1 - Student RegID): ${studentRecord._1} [Type: Int]")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println(s"Field 2 (_2 - Student Name):  ${studentRecord._2} [Type: String]")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println(s"Field 3 (_3 - Status Active): ${studentRecord._3} [Type: Boolean]")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println("Tuple arity: 3 elements accessed safely.")</w:t>
            </w: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5720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0_SlNo19_EP_fig19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572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19.1: Prime List Squaring and Set Intersection Operations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19.1 presents the results of the functional list squaring and set intersection. The squareList function maps each prime number [2, 3, 5, 7, 11] to its square [4, 9, 25, 49, 121]. The set conversion filters out duplicate characters, and the intersection operator &amp; isolates the common characters {'w', 'o', 'r', 'l', 'd', ' ', 'e'} shared between the two input strings.</w:t>
            </w:r>
          </w:p>
          <w:p>
            <w:pPr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2351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10_SlNo19_EP_fig19_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351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19.2: Heterogeneous Tuple Construction and Positional Member Access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19.2 illustrates the construction and indexing of a heterogeneous tuple. Unlike homogeneous collections, tuples hold values of differing types while maintaining strict compile-time type safety. Individual fields are accessed via positional identifiers _1, _2, and _3 without type casting.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Scala collections experiment demonstrated the structural diversity, functional purity, and type safety afforded by Lists, Sets, and Tuples.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Scala Lists are persistent immutable linked lists optimized for prepend and linear traversal operations.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The higher-order map method provides expressive element-wise transformations without mutating source data.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Sets automatically guarantee uniqueness of elements and enable rapid mathematical set operations like intersection.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Tuples facilitate lightweight grouping of heterogeneous values with strict compile-time type inference.</w:t>
            </w:r>
          </w:p>
          <w:p/>
          <w:p>
            <w:pPr>
              <w:spacing w:before="0" w:after="40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Immutable collection semantics eliminate concurrency hazards in multi-threaded data pipelines.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Proficiency with Scala's collection hierarchy is essential for building robust, idiomatic functional programs and real-time distributed data pipelines.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Martin Odersky, Lex Spoon, and Bill Venners, Programming in Scala, 5th Edition, Artima Press,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Alvin Alexander, Scala Cookbook: Recipes for Object-Oriented and Functional Programming, 2nd Edition, O'Reilly Media,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Dean Wampler and Alex Payne, Programming Scala: Scalability = Functional Programming + Objects, 3rd Edition, O'Reilly Media, 2021.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Google Colab / GitHub Repository Program Source Code: https://github.com/vedantnimkar/pds-lab-assignments/blob/main/W10_SlNo19_ListsSetsTuples.scala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Google Drive Program / Notebook Link: https://drive.google.com/drive/folders/1W5HRJYRECn4RC9DEbIkF0nfPf6csRZCd?usp=sharing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Faculty Official Problem Specimen &amp; Reference Guide: https://drive.google.com/file/d/1lpj0FsQXWB5xw1QYBE46JmwEbnQYVToi/view?usp=drive_link</w:t>
            </w:r>
          </w:p>
        </w:tc>
      </w:tr>
    </w:tbl>
    <w:p w:rsidR="009662DB" w:rsidRPr="001D08CD" w:rsidRDefault="000718B9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8B9" w:rsidRDefault="000718B9" w:rsidP="007546DD">
      <w:pPr>
        <w:spacing w:after="0" w:line="240" w:lineRule="auto"/>
      </w:pPr>
      <w:r>
        <w:separator/>
      </w:r>
    </w:p>
  </w:endnote>
  <w:end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b w:val="0"/>
      </w:rPr>
      <w:t>Student Reg. No: 26MML0020</w:t>
    </w:r>
    <w:r>
      <w:tab/>
    </w:r>
    <w:r>
      <w:t>Name: ROHAN YADAV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0718B9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7F19E1" w:rsidRPr="007F19E1">
          <w:rPr>
            <w:b/>
            <w:bCs/>
            <w:noProof/>
            <w:sz w:val="18"/>
          </w:rPr>
          <w:t>2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8B9" w:rsidRDefault="000718B9" w:rsidP="007546DD">
      <w:pPr>
        <w:spacing w:after="0" w:line="240" w:lineRule="auto"/>
      </w:pPr>
      <w:r>
        <w:separator/>
      </w:r>
    </w:p>
  </w:footnote>
  <w:footnote w:type="continuationSeparator" w:id="0">
    <w:p w:rsidR="000718B9" w:rsidRDefault="000718B9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>
      <w:rPr>
        <w:b/>
      </w:rPr>
      <w:t>Date: 17-09-2026</w:t>
    </w:r>
    <w:r>
      <w:rPr>
        <w:b/>
      </w:rPr>
      <w:tab/>
    </w:r>
    <w:r>
      <w:rPr>
        <w:b/>
      </w:rPr>
      <w:t>Week No.: 10</w:t>
    </w:r>
    <w:r>
      <w:rPr>
        <w:b/>
      </w:rPr>
      <w:tab/>
    </w:r>
    <w:r>
      <w:rPr>
        <w:b/>
      </w:rPr>
      <w:t>Program S. No.: 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0718B9"/>
    <w:rsid w:val="00156731"/>
    <w:rsid w:val="00180774"/>
    <w:rsid w:val="001B759B"/>
    <w:rsid w:val="001D08CD"/>
    <w:rsid w:val="001D5CAF"/>
    <w:rsid w:val="00246324"/>
    <w:rsid w:val="002C3E4B"/>
    <w:rsid w:val="002E631A"/>
    <w:rsid w:val="0036550C"/>
    <w:rsid w:val="00420127"/>
    <w:rsid w:val="004D1AFC"/>
    <w:rsid w:val="004E1E2C"/>
    <w:rsid w:val="00567FA3"/>
    <w:rsid w:val="00591BDC"/>
    <w:rsid w:val="006B6489"/>
    <w:rsid w:val="006C265B"/>
    <w:rsid w:val="007546DD"/>
    <w:rsid w:val="00763F1E"/>
    <w:rsid w:val="00765ABB"/>
    <w:rsid w:val="007F19E1"/>
    <w:rsid w:val="00810EAB"/>
    <w:rsid w:val="00847787"/>
    <w:rsid w:val="008F035F"/>
    <w:rsid w:val="00935DBB"/>
    <w:rsid w:val="009F2BBE"/>
    <w:rsid w:val="00A347F6"/>
    <w:rsid w:val="00AC0753"/>
    <w:rsid w:val="00B1651E"/>
    <w:rsid w:val="00B76AE9"/>
    <w:rsid w:val="00BC15A4"/>
    <w:rsid w:val="00BC70CD"/>
    <w:rsid w:val="00C072E0"/>
    <w:rsid w:val="00C41F92"/>
    <w:rsid w:val="00C50FAD"/>
    <w:rsid w:val="00C654D8"/>
    <w:rsid w:val="00C822C2"/>
    <w:rsid w:val="00CA3277"/>
    <w:rsid w:val="00CE3214"/>
    <w:rsid w:val="00CE3E72"/>
    <w:rsid w:val="00CF591C"/>
    <w:rsid w:val="00D43C4C"/>
    <w:rsid w:val="00D557C0"/>
    <w:rsid w:val="00D929B8"/>
    <w:rsid w:val="00DA7CA9"/>
    <w:rsid w:val="00E86053"/>
    <w:rsid w:val="00EE0057"/>
    <w:rsid w:val="00EE7802"/>
    <w:rsid w:val="00EF2594"/>
    <w:rsid w:val="00F31BD1"/>
    <w:rsid w:val="00F371E8"/>
    <w:rsid w:val="00F45818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4F98B-00A0-4146-B946-D4252481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1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2025-03-03T06:49:00Z</cp:lastPrinted>
  <dcterms:created xsi:type="dcterms:W3CDTF">2026-07-23T07:12:00Z</dcterms:created>
  <dcterms:modified xsi:type="dcterms:W3CDTF">2026-07-23T07:12:00Z</dcterms:modified>
</cp:coreProperties>
</file>