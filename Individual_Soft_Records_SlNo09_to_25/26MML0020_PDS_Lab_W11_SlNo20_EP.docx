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Handling Collisions and Resolving Conflicts in HashMaps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Create a HashMap with keys representing student names and values representing their grades, then insert multiple entries including a duplicate key with a different grade. Write a function to merge two HashMap’s, resolving conflicts by taking the higher grade. Finally, write a function to handle collisions by chaining, using lists to store multiple values for a single key.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comprehend hash table architectures, bucket hashing, and key conflict resolution strategies in Scala.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construct and populate mutable and immutable Map/HashMap data structures.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implement custom collision resolution logic when merging associative maps with duplicate keys.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build a multimap via separate chaining using List collections to preserve all conflicting values.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analyze algorithmic time complexity for hash lookups, insertions, and conflict management.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Synthesized academic performance records containing student names and numeric examination marks, including deliberate duplicate submissions simulating re-evaluations and multiple coursework grades.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30"/>
              <w:gridCol w:w="1830"/>
              <w:gridCol w:w="1830"/>
              <w:gridCol w:w="1830"/>
            </w:tblGrid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Student Name (Key)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Map 1 Grade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Map 2 Grade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Conflict Resolution Policy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Vedant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88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95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Merged to Higher Grade (95); Chained to [88, 95]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Rohan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92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85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Merged to Higher Grade (92); Chained to [92, 85]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Ayush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78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None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Preserved as 78; Chained to [78]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Priya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84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89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Merged to Higher Grade (89); Chained to [84, 89]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Kalyan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None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90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Preserved as 90; Chained to [90]</w:t>
                  </w:r>
                </w:p>
              </w:tc>
            </w:tr>
          </w:tbl>
          <w:p/>
          <w:p>
            <w:pPr>
              <w:spacing w:before="0" w:after="40"/>
              <w:jc w:val="both"/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Map.apply()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scala.collection.immutable.Map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Instantiates an immutable associative key-value map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mutable.Map()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scala.collection.mutable.Map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Allocates a mutable hash table supporting in-place updates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map.keySet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scala.collection.Map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Returns an immutable set containing all unique keys in the map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map.getOrElse()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scala.collection.Map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Retrieves the value bound to a key, returning a fallback default if absent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Math.max()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java.lang.Math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Computes the maximum of two numerical values for conflict resolution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 :+ elem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Appends a new value to the end of a chained values list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map.updated()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scala.collection.immutable.Map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Returns a new map with a specified key-value pair inserted or updated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map.contains()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scala.collection.Map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Checks whether a specified key is currently registered in the map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map.values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scala.collection.Map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Returns an iterable collection of all values currently stored in the map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map.size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scala.collection.Map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Reports the total count of distinct key-value mappings present in the table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map.toMap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scala.collection.Iterable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Converts an iterable collection of key-value pairs into an immutable Map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println()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scala.Predef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Displays formatted text representations to the standard console output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1: Construct two immutable maps (map1 and map2) containing student names and grades with overlapping keys.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2: Implement a pure merge function mergeResolveMax that combines keys from both maps using set union.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3: In the merge function, resolve duplicate key conflicts by evaluating Math.max(grade1, grade2).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4: Execute the merge function and print the consolidated student grade map.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5: Instantiate a mutable multimap mutable.Map[String, List[Int]] to demonstrate collision chaining.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6: Implement an insertChained procedure that appends successive grade submissions to a list bucket per student.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7: Insert multiple student entries including duplicates and output the complete chained collision table.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// Program 20: HashMaps and Conflict Resolution in Scala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// Student: Rohan Yadav | Reg. No: 26MML0020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scala.collection.mutable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object Experiment20_HashMaps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def main(args: Array[String]): Unit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1. Merge two HashMaps resolving conflicts by taking higher grade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map1 = Map("Rohan" -&gt; 92, "Vedant" -&gt; 88, "Ayush" -&gt; 78, "Priya" -&gt; 84)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map2 = Map("Rohan" -&gt; 85, "Vedant" -&gt; 95, "Kalyan" -&gt; 90, "Priya" -&gt; 89)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def mergeResolveMax(m1: Map[String, Int], m2: Map[String, Int]): Map[String, Int]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(m1.keySet ++ m2.keySet).map { k =&gt;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val grade1 = m1.getOrElse(k, 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val grade2 = m2.getOrElse(k, 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k -&gt; Math.max(grade1, grade2)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}.toMap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merged = mergeResolveMax(map1, map2)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println("=== Student Grades HashMap Merge with Conflict Resolution ===")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println(s"HashMap 1 (Original Grades): $map1")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println(s"HashMap 2 (Updated / Re-eval): $map2")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println("Merged HashMap (Higher Grade Selected):")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merged.toSeq.sortBy(_._1).foreach { case (k, v) =&gt; println(s"  - $k -&gt; $v")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2. Collision Chaining via Multimap (List of values per key)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multiGradeMap = mutable.Map[String, List[Int]]()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def insertChained(name: String, grade: Int): Unit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val existing = multiGradeMap.getOrElse(name, Nil)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multiGradeMap(name) = existing :+ grade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println("\n=== Chained Collision Resolution Multimap (List Chaining) ===")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insertChained("Vedant", 88)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insertChained("Vedant", 95) // Duplicate key appended to chain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insertChained("Rohan", 92)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insertChained("Rohan", 85)  // Duplicate key appended to chain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insertChained("Ayush", 78)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println("Final Chained Multimap Contents:")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multiGradeMap.toSeq.sortBy(_._1).foreach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case (k, v) =&gt; println(s"  - $k : ${v.mkString("[", ", ", "]")}")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3632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1_SlNo20_EP_fig20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3632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20.1: HashMap Merge with Maximum Value Conflict Resolution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20.1 demonstrates associative map merging with custom conflict resolution. When identical student keys are encountered (Vedant: 88 vs 95, Rohan: 92 vs 85, Priya: 84 vs 89), the mergeResolveMax function evaluates the highest grade and assigns the maximum value to the resulting consolidated map.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9442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1_SlNo20_EP_fig20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944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20.2: Collision Handling via List-Based Separate Chaining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20.2 illustrates collision handling using separate chaining. By structuring the map as a mapping from String to List[Int], successive updates for duplicate keys do not overwrite prior entries, but instead append to an internal list bucket, preserving complete historical submission records.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Scala HashMap conflict resolution experiment validated the practical design patterns for managing key collisions and merging associative data structures.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HashMaps provide near-constant O(1) expected time complexity for key insertion and retrieval operations.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Set union over key sets enables comprehensive reconciliation across independent key-value datasets.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Custom conflict resolution closures allow application-specific arbitration (such as selecting maximum scores).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Separate chaining using List buckets prevents data loss when multiple transactions occur under the same key.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Scala provides both immutable and mutable map implementations tailored to different architectural needs.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Understanding associative data structures and collision resolution strategies is vital for building robust indexing engines, caching tiers, and distributed key-value stores.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Martin Odersky, Lex Spoon, and Bill Venners, Programming in Scala, 5th Edition, Artima Press,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Alvin Alexander, Scala Cookbook: Recipes for Object-Oriented and Functional Programming, 2nd Edition, O'Reilly Media,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Dean Wampler and Alex Payne, Programming Scala: Scalability = Functional Programming + Objects, 3rd Edition, O'Reilly Media,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Google Colab / GitHub Repository Program Source Code: https://github.com/vedantnimkar/pds-lab-assignments/blob/main/W11_SlNo20_HashMapCollisions.scala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Google Drive Program / Notebook Link: https://drive.google.com/drive/folders/1W5HRJYRECn4RC9DEbIkF0nfPf6csRZCd?usp=sharing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Faculty Official Problem Specimen &amp; Reference Guide: https://drive.google.com/file/d/1lpj0FsQXWB5xw1QYBE46JmwEbnQYVToi/view?usp=drive_link</w:t>
            </w:r>
          </w:p>
        </w:tc>
      </w:tr>
    </w:tbl>
    <w:p w:rsidR="009662DB" w:rsidRPr="001D08CD" w:rsidRDefault="000718B9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8B9" w:rsidRDefault="000718B9" w:rsidP="007546DD">
      <w:pPr>
        <w:spacing w:after="0" w:line="240" w:lineRule="auto"/>
      </w:pPr>
      <w:r>
        <w:separator/>
      </w:r>
    </w:p>
  </w:endnote>
  <w:end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b w:val="0"/>
      </w:rPr>
      <w:t>Student Reg. No: 26MML0020</w:t>
    </w:r>
    <w:r>
      <w:tab/>
    </w:r>
    <w:r>
      <w:t>Name: ROHAN YADAV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0718B9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7F19E1" w:rsidRPr="007F19E1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8B9" w:rsidRDefault="000718B9" w:rsidP="007546DD">
      <w:pPr>
        <w:spacing w:after="0" w:line="240" w:lineRule="auto"/>
      </w:pPr>
      <w:r>
        <w:separator/>
      </w:r>
    </w:p>
  </w:footnote>
  <w:foot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>
      <w:rPr>
        <w:b/>
      </w:rPr>
      <w:t>Date: 24-09-2026</w:t>
    </w:r>
    <w:r>
      <w:rPr>
        <w:b/>
      </w:rPr>
      <w:tab/>
    </w:r>
    <w:r>
      <w:rPr>
        <w:b/>
      </w:rPr>
      <w:t>Week No.: 11</w:t>
    </w:r>
    <w:r>
      <w:rPr>
        <w:b/>
      </w:rPr>
      <w:tab/>
    </w:r>
    <w:r>
      <w:rPr>
        <w:b/>
      </w:rPr>
      <w:t>Program S. No.: 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718B9"/>
    <w:rsid w:val="00156731"/>
    <w:rsid w:val="00180774"/>
    <w:rsid w:val="001B759B"/>
    <w:rsid w:val="001D08CD"/>
    <w:rsid w:val="001D5CAF"/>
    <w:rsid w:val="00246324"/>
    <w:rsid w:val="002C3E4B"/>
    <w:rsid w:val="002E631A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7F19E1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4F98B-00A0-4146-B946-D425248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2025-03-03T06:49:00Z</cp:lastPrinted>
  <dcterms:created xsi:type="dcterms:W3CDTF">2026-07-23T07:12:00Z</dcterms:created>
  <dcterms:modified xsi:type="dcterms:W3CDTF">2026-07-23T07:12:00Z</dcterms:modified>
</cp:coreProperties>
</file>